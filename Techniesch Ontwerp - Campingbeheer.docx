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45783" w:rsidP="00895F9B" w:rsidRDefault="00895F9B" w14:paraId="63692FB5" w14:textId="1FD8BE60">
      <w:pPr>
        <w:pStyle w:val="Title"/>
      </w:pPr>
      <w:r w:rsidR="00895F9B">
        <w:rPr/>
        <w:t>Technisch</w:t>
      </w:r>
      <w:r w:rsidR="00895F9B">
        <w:rPr/>
        <w:t xml:space="preserve"> Ontwerp</w:t>
      </w:r>
    </w:p>
    <w:p w:rsidR="00C73352" w:rsidP="00C73352" w:rsidRDefault="00C73352" w14:paraId="57A75E51" w14:textId="77777777">
      <w:pPr>
        <w:rPr>
          <w:rStyle w:val="IntenseEmphasis"/>
        </w:rPr>
      </w:pPr>
      <w:r>
        <w:rPr>
          <w:rStyle w:val="IntenseEmphasis"/>
        </w:rPr>
        <w:t>Campingbeheer</w:t>
      </w:r>
    </w:p>
    <w:p w:rsidR="00895F9B" w:rsidP="00C73352" w:rsidRDefault="00895F9B" w14:paraId="2FED5D9D" w14:textId="2B2F41D7">
      <w:r>
        <w:t xml:space="preserve">Version • </w:t>
      </w:r>
      <w:r w:rsidR="00C73352">
        <w:t>26-05-2026</w:t>
      </w:r>
    </w:p>
    <w:p w:rsidR="00895F9B" w:rsidRDefault="00895F9B" w14:paraId="402D1C8A" w14:textId="77777777">
      <w:pPr>
        <w:rPr>
          <w:rFonts w:eastAsiaTheme="majorEastAsia" w:cstheme="majorBidi"/>
          <w:color w:val="595959" w:themeColor="text1" w:themeTint="A6"/>
          <w:spacing w:val="15"/>
          <w:sz w:val="28"/>
          <w:szCs w:val="28"/>
        </w:rPr>
      </w:pPr>
      <w:r>
        <w:rPr>
          <w:noProof/>
        </w:rPr>
        <w:drawing>
          <wp:anchor distT="0" distB="0" distL="114300" distR="114300" simplePos="0" relativeHeight="251658240" behindDoc="0" locked="0" layoutInCell="1" allowOverlap="1" wp14:anchorId="4DEEBC1C" wp14:editId="3C621327">
            <wp:simplePos x="0" y="0"/>
            <wp:positionH relativeFrom="margin">
              <wp:align>center</wp:align>
            </wp:positionH>
            <wp:positionV relativeFrom="paragraph">
              <wp:posOffset>257734</wp:posOffset>
            </wp:positionV>
            <wp:extent cx="4170680" cy="4170680"/>
            <wp:effectExtent l="0" t="0" r="0" b="0"/>
            <wp:wrapSquare wrapText="bothSides"/>
            <wp:docPr id="1688023994" name="Picture 2" descr="Technisch Ontwerp Voor Applicaties Laten Maken | Exp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chnisch Ontwerp Voor Applicaties Laten Maken | Expedi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0680" cy="417068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bookmarkStart w:name="_Toc225842781" w:displacedByCustomXml="next" w:id="0"/>
    <w:sdt>
      <w:sdtPr>
        <w:id w:val="-467663962"/>
        <w:docPartObj>
          <w:docPartGallery w:val="Table of Contents"/>
          <w:docPartUnique/>
        </w:docPartObj>
        <w:rPr>
          <w:rFonts w:ascii="Aptos" w:hAnsi="Aptos" w:eastAsia="Aptos" w:cs="" w:asciiTheme="minorAscii" w:hAnsiTheme="minorAscii" w:eastAsiaTheme="minorAscii" w:cstheme="minorBidi"/>
          <w:color w:val="auto"/>
          <w:kern w:val="2"/>
          <w:sz w:val="24"/>
          <w:szCs w:val="24"/>
          <w:lang w:val="nl-NL"/>
          <w14:ligatures w14:val="standardContextual"/>
        </w:rPr>
      </w:sdtPr>
      <w:sdtEndPr>
        <w:rPr>
          <w:rFonts w:ascii="Aptos" w:hAnsi="Aptos" w:eastAsia="Aptos" w:cs="" w:asciiTheme="minorAscii" w:hAnsiTheme="minorAscii" w:eastAsiaTheme="minorAscii" w:cstheme="minorBidi"/>
          <w:b w:val="1"/>
          <w:bCs w:val="1"/>
          <w:noProof/>
          <w:color w:val="auto"/>
          <w:sz w:val="24"/>
          <w:szCs w:val="24"/>
          <w:lang w:val="nl-NL"/>
        </w:rPr>
      </w:sdtEndPr>
      <w:sdtContent>
        <w:p w:rsidRPr="00C73352" w:rsidR="00895F9B" w:rsidRDefault="00895F9B" w14:paraId="1DAC9F12" w14:textId="77777777">
          <w:pPr>
            <w:pStyle w:val="TOCHeading"/>
            <w:rPr>
              <w:lang w:val="nl-NL"/>
            </w:rPr>
          </w:pPr>
          <w:r w:rsidRPr="00C73352">
            <w:rPr>
              <w:lang w:val="nl-NL"/>
            </w:rPr>
            <w:t>Inhoudsopgave</w:t>
          </w:r>
        </w:p>
        <w:p w:rsidR="00895F9B" w:rsidRDefault="00895F9B" w14:paraId="025F2D37" w14:textId="77777777">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history="1" w:anchor="_Toc225842806">
            <w:r w:rsidRPr="0027117A">
              <w:rPr>
                <w:rStyle w:val="Hyperlink"/>
                <w:noProof/>
              </w:rPr>
              <w:t>Inleiding</w:t>
            </w:r>
            <w:r>
              <w:rPr>
                <w:noProof/>
                <w:webHidden/>
              </w:rPr>
              <w:tab/>
            </w:r>
            <w:r>
              <w:rPr>
                <w:noProof/>
                <w:webHidden/>
              </w:rPr>
              <w:fldChar w:fldCharType="begin"/>
            </w:r>
            <w:r>
              <w:rPr>
                <w:noProof/>
                <w:webHidden/>
              </w:rPr>
              <w:instrText xml:space="preserve"> PAGEREF _Toc225842806 \h </w:instrText>
            </w:r>
            <w:r>
              <w:rPr>
                <w:noProof/>
                <w:webHidden/>
              </w:rPr>
            </w:r>
            <w:r>
              <w:rPr>
                <w:noProof/>
                <w:webHidden/>
              </w:rPr>
              <w:fldChar w:fldCharType="separate"/>
            </w:r>
            <w:r>
              <w:rPr>
                <w:noProof/>
                <w:webHidden/>
              </w:rPr>
              <w:t>3</w:t>
            </w:r>
            <w:r>
              <w:rPr>
                <w:noProof/>
                <w:webHidden/>
              </w:rPr>
              <w:fldChar w:fldCharType="end"/>
            </w:r>
          </w:hyperlink>
        </w:p>
        <w:p w:rsidR="00895F9B" w:rsidRDefault="00895F9B" w14:paraId="185648E3" w14:textId="77777777">
          <w:pPr>
            <w:pStyle w:val="TOC1"/>
            <w:tabs>
              <w:tab w:val="right" w:leader="dot" w:pos="9062"/>
            </w:tabs>
            <w:rPr>
              <w:rFonts w:eastAsiaTheme="minorEastAsia"/>
              <w:noProof/>
              <w:lang w:eastAsia="nl-NL"/>
            </w:rPr>
          </w:pPr>
          <w:hyperlink w:history="1" w:anchor="_Toc225842807">
            <w:r w:rsidRPr="0027117A">
              <w:rPr>
                <w:rStyle w:val="Hyperlink"/>
                <w:noProof/>
              </w:rPr>
              <w:t>Database Ontwerp</w:t>
            </w:r>
            <w:r>
              <w:rPr>
                <w:noProof/>
                <w:webHidden/>
              </w:rPr>
              <w:tab/>
            </w:r>
            <w:r>
              <w:rPr>
                <w:noProof/>
                <w:webHidden/>
              </w:rPr>
              <w:fldChar w:fldCharType="begin"/>
            </w:r>
            <w:r>
              <w:rPr>
                <w:noProof/>
                <w:webHidden/>
              </w:rPr>
              <w:instrText xml:space="preserve"> PAGEREF _Toc225842807 \h </w:instrText>
            </w:r>
            <w:r>
              <w:rPr>
                <w:noProof/>
                <w:webHidden/>
              </w:rPr>
            </w:r>
            <w:r>
              <w:rPr>
                <w:noProof/>
                <w:webHidden/>
              </w:rPr>
              <w:fldChar w:fldCharType="separate"/>
            </w:r>
            <w:r>
              <w:rPr>
                <w:noProof/>
                <w:webHidden/>
              </w:rPr>
              <w:t>4</w:t>
            </w:r>
            <w:r>
              <w:rPr>
                <w:noProof/>
                <w:webHidden/>
              </w:rPr>
              <w:fldChar w:fldCharType="end"/>
            </w:r>
          </w:hyperlink>
        </w:p>
        <w:p w:rsidR="00895F9B" w:rsidRDefault="00895F9B" w14:paraId="4136DEE5" w14:textId="77777777">
          <w:r>
            <w:rPr>
              <w:b/>
              <w:bCs/>
              <w:noProof/>
            </w:rPr>
            <w:fldChar w:fldCharType="end"/>
          </w:r>
        </w:p>
      </w:sdtContent>
    </w:sdt>
    <w:p w:rsidR="00895F9B" w:rsidRDefault="00895F9B" w14:paraId="7111CB09" w14:textId="77777777">
      <w:pPr>
        <w:rPr>
          <w:rFonts w:asciiTheme="majorHAnsi" w:hAnsiTheme="majorHAnsi" w:eastAsiaTheme="majorEastAsia" w:cstheme="majorBidi"/>
          <w:color w:val="0F4761" w:themeColor="accent1" w:themeShade="BF"/>
          <w:sz w:val="40"/>
          <w:szCs w:val="40"/>
        </w:rPr>
      </w:pPr>
      <w:r>
        <w:br w:type="page"/>
      </w:r>
    </w:p>
    <w:p w:rsidR="00C73352" w:rsidP="56B0E567" w:rsidRDefault="00C73352" w14:paraId="430431CD" w14:textId="663510EA">
      <w:pPr>
        <w:pStyle w:val="Heading1"/>
      </w:pPr>
      <w:bookmarkStart w:name="_Toc225842806" w:id="1"/>
      <w:r w:rsidR="00895F9B">
        <w:rPr/>
        <w:t>Inleiding</w:t>
      </w:r>
      <w:bookmarkEnd w:id="0"/>
      <w:bookmarkEnd w:id="1"/>
    </w:p>
    <w:p w:rsidR="00C73352" w:rsidP="56B0E567" w:rsidRDefault="00C73352" w14:paraId="7C26AD03" w14:textId="4B158E65">
      <w:pPr>
        <w:spacing w:before="240" w:beforeAutospacing="off" w:after="240" w:afterAutospacing="off"/>
      </w:pPr>
      <w:r w:rsidRPr="56B0E567" w:rsidR="6F37B83A">
        <w:rPr>
          <w:noProof w:val="0"/>
          <w:lang w:val="nl-NL"/>
        </w:rPr>
        <w:t>Dit technisch ontwerp beschrijft de opzet van een camping boekingssysteem waarmee gebruikers eenvoudig verblijven kunnen reserveren en beheerders het systeem kunnen beheren.</w:t>
      </w:r>
    </w:p>
    <w:p w:rsidR="00C73352" w:rsidP="56B0E567" w:rsidRDefault="00C73352" w14:paraId="58DB20FA" w14:textId="1B71C804">
      <w:pPr>
        <w:spacing w:before="240" w:beforeAutospacing="off" w:after="240" w:afterAutospacing="off"/>
      </w:pPr>
      <w:r w:rsidRPr="56B0E567" w:rsidR="6F37B83A">
        <w:rPr>
          <w:noProof w:val="0"/>
          <w:lang w:val="nl-NL"/>
        </w:rPr>
        <w:t>Gebruikers kunnen zich registreren, inloggen en boekingen plaatsen op basis van beschikbare verblijven en gewenste kenmerken zoals aantal personen en huisdiervriendelijkheid. Het systeem toont automatisch welke verblijven beschikbaar zijn binnen de gekozen data.</w:t>
      </w:r>
    </w:p>
    <w:p w:rsidR="00C73352" w:rsidP="56B0E567" w:rsidRDefault="00C73352" w14:paraId="5A9D972F" w14:textId="29232054">
      <w:pPr>
        <w:spacing w:before="240" w:beforeAutospacing="off" w:after="240" w:afterAutospacing="off"/>
      </w:pPr>
      <w:r w:rsidRPr="56B0E567" w:rsidR="6F37B83A">
        <w:rPr>
          <w:noProof w:val="0"/>
          <w:lang w:val="nl-NL"/>
        </w:rPr>
        <w:t>Voor beheerders is er een dashboard waarin zij verblijven, boekingen en kenmerken kunnen beheren en inzicht hebben in de beschikbaarheid.</w:t>
      </w:r>
    </w:p>
    <w:p w:rsidR="00C73352" w:rsidP="56B0E567" w:rsidRDefault="00C73352" w14:paraId="0615A209" w14:textId="5138523F">
      <w:pPr>
        <w:spacing w:before="240" w:beforeAutospacing="off" w:after="240" w:afterAutospacing="off"/>
      </w:pPr>
      <w:r w:rsidRPr="56B0E567" w:rsidR="6F37B83A">
        <w:rPr>
          <w:noProof w:val="0"/>
          <w:lang w:val="nl-NL"/>
        </w:rPr>
        <w:t>De database is opgebouwd uit een eenvoudige en relationele structuur met onder andere gebruikers, verblijven, boekingen en kenmerken. Dit zorgt voor een overzichtelijk en uitbreidbaar systeem.</w:t>
      </w:r>
    </w:p>
    <w:p w:rsidR="00C73352" w:rsidP="56B0E567" w:rsidRDefault="00C73352" w14:paraId="1C7F9D25" w14:textId="4543FF1F">
      <w:pPr>
        <w:spacing w:before="240" w:beforeAutospacing="off" w:after="240" w:afterAutospacing="off"/>
      </w:pPr>
      <w:r w:rsidRPr="56B0E567" w:rsidR="6F37B83A">
        <w:rPr>
          <w:noProof w:val="0"/>
          <w:lang w:val="nl-NL"/>
        </w:rPr>
        <w:t>Het project is ontwikkeld met Laravel als backend framework.</w:t>
      </w:r>
    </w:p>
    <w:p w:rsidR="00C73352" w:rsidP="56B0E567" w:rsidRDefault="00C73352" w14:paraId="6B1B7D0D" w14:textId="2E859C19">
      <w:pPr>
        <w:pStyle w:val="Heading1"/>
      </w:pPr>
      <w:r>
        <w:br/>
      </w:r>
    </w:p>
    <w:p w:rsidR="56B0E567" w:rsidRDefault="56B0E567" w14:paraId="2A91C299" w14:textId="167E45AB"/>
    <w:p w:rsidR="56B0E567" w:rsidRDefault="56B0E567" w14:paraId="045D4082" w14:textId="04E88EAD"/>
    <w:p w:rsidRPr="00C73352" w:rsidR="00895F9B" w:rsidRDefault="00C73352" w14:paraId="0CA43180" w14:textId="4484EC2C">
      <w:r>
        <w:br w:type="page"/>
      </w:r>
    </w:p>
    <w:p w:rsidR="00895F9B" w:rsidP="00895F9B" w:rsidRDefault="00895F9B" w14:paraId="18994047" w14:textId="77777777">
      <w:pPr>
        <w:pStyle w:val="Heading1"/>
      </w:pPr>
      <w:bookmarkStart w:name="_Toc225842782" w:id="2"/>
      <w:bookmarkStart w:name="_Toc225842807" w:id="3"/>
      <w:r>
        <w:lastRenderedPageBreak/>
        <w:t>Database Ontwerp</w:t>
      </w:r>
      <w:bookmarkEnd w:id="2"/>
      <w:bookmarkEnd w:id="3"/>
    </w:p>
    <w:p w:rsidRPr="00C73352" w:rsidR="00C73352" w:rsidP="00C73352" w:rsidRDefault="00C73352" w14:paraId="67CDE1AC" w14:textId="463C38BA">
      <w:r w:rsidR="00C73352">
        <w:drawing>
          <wp:inline wp14:editId="399C9BC4" wp14:anchorId="7A215BD9">
            <wp:extent cx="5760720" cy="5521325"/>
            <wp:effectExtent l="0" t="0" r="0" b="3175"/>
            <wp:docPr id="212675309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53092" name=""/>
                    <pic:cNvPicPr/>
                  </pic:nvPicPr>
                  <pic:blipFill>
                    <a:blip xmlns:r="http://schemas.openxmlformats.org/officeDocument/2006/relationships" r:embed="rId9"/>
                    <a:stretch>
                      <a:fillRect/>
                    </a:stretch>
                  </pic:blipFill>
                  <pic:spPr>
                    <a:xfrm>
                      <a:off x="0" y="0"/>
                      <a:ext cx="5760720" cy="5521325"/>
                    </a:xfrm>
                    <a:prstGeom prst="rect">
                      <a:avLst/>
                    </a:prstGeom>
                  </pic:spPr>
                </pic:pic>
              </a:graphicData>
            </a:graphic>
          </wp:inline>
        </w:drawing>
      </w:r>
    </w:p>
    <w:p w:rsidR="5A0E9B80" w:rsidP="15926D7E" w:rsidRDefault="5A0E9B80" w14:paraId="645B860D" w14:textId="2E0F4A47">
      <w:pPr>
        <w:spacing w:before="240" w:beforeAutospacing="off" w:after="240" w:afterAutospacing="off"/>
      </w:pPr>
      <w:r w:rsidRPr="15926D7E" w:rsidR="1D719661">
        <w:rPr>
          <w:rFonts w:ascii="Aptos" w:hAnsi="Aptos" w:eastAsia="Aptos" w:cs="Aptos"/>
          <w:noProof w:val="0"/>
          <w:sz w:val="24"/>
          <w:szCs w:val="24"/>
          <w:lang w:val="nl-NL"/>
        </w:rPr>
        <w:t>In dit technisch ontwerp is een databasestructuur gemaakt voor een boekingssysteem. De database bestaat uit meerdere tabellen die met elkaar verbonden zijn. Elke tabel heeft een eigen taak binnen het systeem.</w:t>
      </w:r>
    </w:p>
    <w:p w:rsidR="5A0E9B80" w:rsidP="15926D7E" w:rsidRDefault="5A0E9B80" w14:paraId="2A0416E6" w14:textId="0ABF7D15">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Datatypes uitgelegd</w:t>
      </w:r>
    </w:p>
    <w:p w:rsidR="5A0E9B80" w:rsidP="15926D7E" w:rsidRDefault="5A0E9B80" w14:paraId="6C68E983" w14:textId="168E021F">
      <w:pPr>
        <w:spacing w:before="240" w:beforeAutospacing="off" w:after="240" w:afterAutospacing="off"/>
      </w:pPr>
      <w:r w:rsidRPr="15926D7E" w:rsidR="1D719661">
        <w:rPr>
          <w:rFonts w:ascii="Aptos" w:hAnsi="Aptos" w:eastAsia="Aptos" w:cs="Aptos"/>
          <w:noProof w:val="0"/>
          <w:sz w:val="24"/>
          <w:szCs w:val="24"/>
          <w:lang w:val="nl-NL"/>
        </w:rPr>
        <w:t>In de database worden verschillende datatypes gebruikt. Deze bepalen wat voor soort gegevens opgeslagen kunnen worden.</w:t>
      </w:r>
    </w:p>
    <w:p w:rsidR="5A0E9B80" w:rsidP="15926D7E" w:rsidRDefault="5A0E9B80" w14:paraId="445C66FF" w14:textId="2CA38ECB">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bigint</w:t>
      </w:r>
      <w:r>
        <w:br/>
      </w:r>
      <w:r w:rsidRPr="15926D7E" w:rsidR="1D719661">
        <w:rPr>
          <w:rFonts w:ascii="Aptos" w:hAnsi="Aptos" w:eastAsia="Aptos" w:cs="Aptos"/>
          <w:noProof w:val="0"/>
          <w:sz w:val="24"/>
          <w:szCs w:val="24"/>
          <w:lang w:val="nl-NL"/>
        </w:rPr>
        <w:t xml:space="preserve"> Een groot getal. Wordt vaak gebruikt voor ID’s, zodat iedere rij een uniek nummer krijgt. </w:t>
      </w:r>
    </w:p>
    <w:p w:rsidR="5A0E9B80" w:rsidP="15926D7E" w:rsidRDefault="5A0E9B80" w14:paraId="3A1D7BE3" w14:textId="2CF2882D">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varchar</w:t>
      </w:r>
      <w:r>
        <w:br/>
      </w:r>
      <w:r w:rsidRPr="15926D7E" w:rsidR="1D719661">
        <w:rPr>
          <w:rFonts w:ascii="Aptos" w:hAnsi="Aptos" w:eastAsia="Aptos" w:cs="Aptos"/>
          <w:noProof w:val="0"/>
          <w:sz w:val="24"/>
          <w:szCs w:val="24"/>
          <w:lang w:val="nl-NL"/>
        </w:rPr>
        <w:t xml:space="preserve"> Tekst met een maximale lengte. Bijvoorbeeld voor namen, e-mails of titels. </w:t>
      </w:r>
    </w:p>
    <w:p w:rsidR="5A0E9B80" w:rsidP="15926D7E" w:rsidRDefault="5A0E9B80" w14:paraId="26A60645" w14:textId="1B7454D4">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text</w:t>
      </w:r>
      <w:r>
        <w:br/>
      </w:r>
      <w:r w:rsidRPr="15926D7E" w:rsidR="1D719661">
        <w:rPr>
          <w:rFonts w:ascii="Aptos" w:hAnsi="Aptos" w:eastAsia="Aptos" w:cs="Aptos"/>
          <w:noProof w:val="0"/>
          <w:sz w:val="24"/>
          <w:szCs w:val="24"/>
          <w:lang w:val="nl-NL"/>
        </w:rPr>
        <w:t xml:space="preserve"> Lange stukken tekst, zoals beschrijvingen. </w:t>
      </w:r>
    </w:p>
    <w:p w:rsidR="5A0E9B80" w:rsidP="15926D7E" w:rsidRDefault="5A0E9B80" w14:paraId="1E4CEBCB" w14:textId="7F986452">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decimal</w:t>
      </w:r>
      <w:r>
        <w:br/>
      </w:r>
      <w:r w:rsidRPr="15926D7E" w:rsidR="1D719661">
        <w:rPr>
          <w:rFonts w:ascii="Aptos" w:hAnsi="Aptos" w:eastAsia="Aptos" w:cs="Aptos"/>
          <w:noProof w:val="0"/>
          <w:sz w:val="24"/>
          <w:szCs w:val="24"/>
          <w:lang w:val="nl-NL"/>
        </w:rPr>
        <w:t xml:space="preserve"> Getallen met cijfers achter de komma. Bijvoorbeeld prijzen. </w:t>
      </w:r>
    </w:p>
    <w:p w:rsidR="5A0E9B80" w:rsidP="15926D7E" w:rsidRDefault="5A0E9B80" w14:paraId="5D80FD81" w14:textId="26E04005">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boolean</w:t>
      </w:r>
      <w:r>
        <w:br/>
      </w:r>
      <w:r w:rsidRPr="15926D7E" w:rsidR="1D719661">
        <w:rPr>
          <w:rFonts w:ascii="Aptos" w:hAnsi="Aptos" w:eastAsia="Aptos" w:cs="Aptos"/>
          <w:noProof w:val="0"/>
          <w:sz w:val="24"/>
          <w:szCs w:val="24"/>
          <w:lang w:val="nl-NL"/>
        </w:rPr>
        <w:t xml:space="preserve"> Een waarde die alleen </w:t>
      </w:r>
      <w:r w:rsidRPr="15926D7E" w:rsidR="1D719661">
        <w:rPr>
          <w:rFonts w:ascii="Aptos" w:hAnsi="Aptos" w:eastAsia="Aptos" w:cs="Aptos"/>
          <w:b w:val="1"/>
          <w:bCs w:val="1"/>
          <w:noProof w:val="0"/>
          <w:sz w:val="24"/>
          <w:szCs w:val="24"/>
          <w:lang w:val="nl-NL"/>
        </w:rPr>
        <w:t>true</w:t>
      </w:r>
      <w:r w:rsidRPr="15926D7E" w:rsidR="1D719661">
        <w:rPr>
          <w:rFonts w:ascii="Aptos" w:hAnsi="Aptos" w:eastAsia="Aptos" w:cs="Aptos"/>
          <w:noProof w:val="0"/>
          <w:sz w:val="24"/>
          <w:szCs w:val="24"/>
          <w:lang w:val="nl-NL"/>
        </w:rPr>
        <w:t xml:space="preserve"> of </w:t>
      </w:r>
      <w:r w:rsidRPr="15926D7E" w:rsidR="1D719661">
        <w:rPr>
          <w:rFonts w:ascii="Aptos" w:hAnsi="Aptos" w:eastAsia="Aptos" w:cs="Aptos"/>
          <w:b w:val="1"/>
          <w:bCs w:val="1"/>
          <w:noProof w:val="0"/>
          <w:sz w:val="24"/>
          <w:szCs w:val="24"/>
          <w:lang w:val="nl-NL"/>
        </w:rPr>
        <w:t>false</w:t>
      </w:r>
      <w:r w:rsidRPr="15926D7E" w:rsidR="1D719661">
        <w:rPr>
          <w:rFonts w:ascii="Aptos" w:hAnsi="Aptos" w:eastAsia="Aptos" w:cs="Aptos"/>
          <w:noProof w:val="0"/>
          <w:sz w:val="24"/>
          <w:szCs w:val="24"/>
          <w:lang w:val="nl-NL"/>
        </w:rPr>
        <w:t xml:space="preserve"> kan zijn.</w:t>
      </w:r>
      <w:r>
        <w:br/>
      </w:r>
      <w:r w:rsidRPr="15926D7E" w:rsidR="1D719661">
        <w:rPr>
          <w:rFonts w:ascii="Aptos" w:hAnsi="Aptos" w:eastAsia="Aptos" w:cs="Aptos"/>
          <w:noProof w:val="0"/>
          <w:sz w:val="24"/>
          <w:szCs w:val="24"/>
          <w:lang w:val="nl-NL"/>
        </w:rPr>
        <w:t xml:space="preserve"> Bijvoorbeeld bij </w:t>
      </w:r>
      <w:r w:rsidRPr="15926D7E" w:rsidR="1D719661">
        <w:rPr>
          <w:rFonts w:ascii="Consolas" w:hAnsi="Consolas" w:eastAsia="Consolas" w:cs="Consolas"/>
          <w:noProof w:val="0"/>
          <w:sz w:val="24"/>
          <w:szCs w:val="24"/>
          <w:lang w:val="nl-NL"/>
        </w:rPr>
        <w:t>actief</w:t>
      </w:r>
      <w:r w:rsidRPr="15926D7E" w:rsidR="1D719661">
        <w:rPr>
          <w:rFonts w:ascii="Aptos" w:hAnsi="Aptos" w:eastAsia="Aptos" w:cs="Aptos"/>
          <w:noProof w:val="0"/>
          <w:sz w:val="24"/>
          <w:szCs w:val="24"/>
          <w:lang w:val="nl-NL"/>
        </w:rPr>
        <w:t xml:space="preserve">: </w:t>
      </w:r>
    </w:p>
    <w:p w:rsidR="5A0E9B80" w:rsidP="15926D7E" w:rsidRDefault="5A0E9B80" w14:paraId="091A1778" w14:textId="58D5E73B">
      <w:pPr>
        <w:pStyle w:val="ListParagraph"/>
        <w:numPr>
          <w:ilvl w:val="1"/>
          <w:numId w:val="1"/>
        </w:numPr>
        <w:spacing w:before="0" w:beforeAutospacing="off" w:after="0" w:afterAutospacing="off"/>
        <w:rPr>
          <w:rFonts w:ascii="Aptos" w:hAnsi="Aptos" w:eastAsia="Aptos" w:cs="Aptos"/>
          <w:noProof w:val="0"/>
          <w:sz w:val="24"/>
          <w:szCs w:val="24"/>
          <w:lang w:val="nl-NL"/>
        </w:rPr>
      </w:pPr>
      <w:r w:rsidRPr="15926D7E" w:rsidR="1D719661">
        <w:rPr>
          <w:rFonts w:ascii="Consolas" w:hAnsi="Consolas" w:eastAsia="Consolas" w:cs="Consolas"/>
          <w:noProof w:val="0"/>
          <w:sz w:val="24"/>
          <w:szCs w:val="24"/>
          <w:lang w:val="nl-NL"/>
        </w:rPr>
        <w:t>true</w:t>
      </w:r>
      <w:r w:rsidRPr="15926D7E" w:rsidR="1D719661">
        <w:rPr>
          <w:rFonts w:ascii="Aptos" w:hAnsi="Aptos" w:eastAsia="Aptos" w:cs="Aptos"/>
          <w:noProof w:val="0"/>
          <w:sz w:val="24"/>
          <w:szCs w:val="24"/>
          <w:lang w:val="nl-NL"/>
        </w:rPr>
        <w:t xml:space="preserve"> = verblijf is actief </w:t>
      </w:r>
    </w:p>
    <w:p w:rsidR="5A0E9B80" w:rsidP="15926D7E" w:rsidRDefault="5A0E9B80" w14:paraId="0C26A29B" w14:textId="548A2E94">
      <w:pPr>
        <w:pStyle w:val="ListParagraph"/>
        <w:numPr>
          <w:ilvl w:val="1"/>
          <w:numId w:val="1"/>
        </w:numPr>
        <w:spacing w:before="0" w:beforeAutospacing="off" w:after="0" w:afterAutospacing="off"/>
        <w:rPr>
          <w:rFonts w:ascii="Aptos" w:hAnsi="Aptos" w:eastAsia="Aptos" w:cs="Aptos"/>
          <w:noProof w:val="0"/>
          <w:sz w:val="24"/>
          <w:szCs w:val="24"/>
          <w:lang w:val="nl-NL"/>
        </w:rPr>
      </w:pPr>
      <w:r w:rsidRPr="15926D7E" w:rsidR="1D719661">
        <w:rPr>
          <w:rFonts w:ascii="Consolas" w:hAnsi="Consolas" w:eastAsia="Consolas" w:cs="Consolas"/>
          <w:noProof w:val="0"/>
          <w:sz w:val="24"/>
          <w:szCs w:val="24"/>
          <w:lang w:val="nl-NL"/>
        </w:rPr>
        <w:t>false</w:t>
      </w:r>
      <w:r w:rsidRPr="15926D7E" w:rsidR="1D719661">
        <w:rPr>
          <w:rFonts w:ascii="Aptos" w:hAnsi="Aptos" w:eastAsia="Aptos" w:cs="Aptos"/>
          <w:noProof w:val="0"/>
          <w:sz w:val="24"/>
          <w:szCs w:val="24"/>
          <w:lang w:val="nl-NL"/>
        </w:rPr>
        <w:t xml:space="preserve"> = verblijf is niet actief </w:t>
      </w:r>
    </w:p>
    <w:p w:rsidR="5A0E9B80" w:rsidP="15926D7E" w:rsidRDefault="5A0E9B80" w14:paraId="3D9A299D" w14:textId="183331E2">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enum</w:t>
      </w:r>
      <w:r>
        <w:br/>
      </w:r>
      <w:r w:rsidRPr="15926D7E" w:rsidR="1D719661">
        <w:rPr>
          <w:rFonts w:ascii="Aptos" w:hAnsi="Aptos" w:eastAsia="Aptos" w:cs="Aptos"/>
          <w:noProof w:val="0"/>
          <w:sz w:val="24"/>
          <w:szCs w:val="24"/>
          <w:lang w:val="nl-NL"/>
        </w:rPr>
        <w:t xml:space="preserve"> Een lijst met vaste keuzes. Bijvoorbeeld bij een rol: </w:t>
      </w:r>
    </w:p>
    <w:p w:rsidR="5A0E9B80" w:rsidP="15926D7E" w:rsidRDefault="5A0E9B80" w14:paraId="684E4386" w14:textId="6BD2CCEC">
      <w:pPr>
        <w:pStyle w:val="ListParagraph"/>
        <w:numPr>
          <w:ilvl w:val="1"/>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admin </w:t>
      </w:r>
    </w:p>
    <w:p w:rsidR="5A0E9B80" w:rsidP="15926D7E" w:rsidRDefault="5A0E9B80" w14:paraId="2A08B6BA" w14:textId="4C07EC38">
      <w:pPr>
        <w:pStyle w:val="ListParagraph"/>
        <w:numPr>
          <w:ilvl w:val="1"/>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gebruiker </w:t>
      </w:r>
    </w:p>
    <w:p w:rsidR="5A0E9B80" w:rsidP="15926D7E" w:rsidRDefault="5A0E9B80" w14:paraId="2F9EADF9" w14:textId="7B7CD8E8">
      <w:pPr>
        <w:pStyle w:val="ListParagraph"/>
        <w:numPr>
          <w:ilvl w:val="0"/>
          <w:numId w:val="1"/>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b w:val="1"/>
          <w:bCs w:val="1"/>
          <w:noProof w:val="0"/>
          <w:sz w:val="24"/>
          <w:szCs w:val="24"/>
          <w:lang w:val="nl-NL"/>
        </w:rPr>
        <w:t>timestamp</w:t>
      </w:r>
      <w:r>
        <w:br/>
      </w:r>
      <w:r w:rsidRPr="15926D7E" w:rsidR="1D719661">
        <w:rPr>
          <w:rFonts w:ascii="Aptos" w:hAnsi="Aptos" w:eastAsia="Aptos" w:cs="Aptos"/>
          <w:noProof w:val="0"/>
          <w:sz w:val="24"/>
          <w:szCs w:val="24"/>
          <w:lang w:val="nl-NL"/>
        </w:rPr>
        <w:t xml:space="preserve"> Datum en tijd waarop iets is aangemaakt of aangepast. </w:t>
      </w:r>
    </w:p>
    <w:p w:rsidR="5A0E9B80" w:rsidRDefault="5A0E9B80" w14:paraId="42523403" w14:textId="0D945186"/>
    <w:p w:rsidR="5A0E9B80" w:rsidP="15926D7E" w:rsidRDefault="5A0E9B80" w14:paraId="2379114A" w14:textId="2CEABDA2">
      <w:pPr>
        <w:pStyle w:val="Heading2"/>
        <w:spacing w:before="299" w:beforeAutospacing="off" w:after="299" w:afterAutospacing="off"/>
      </w:pPr>
      <w:r w:rsidRPr="15926D7E" w:rsidR="1D719661">
        <w:rPr>
          <w:rFonts w:ascii="Aptos" w:hAnsi="Aptos" w:eastAsia="Aptos" w:cs="Aptos"/>
          <w:b w:val="1"/>
          <w:bCs w:val="1"/>
          <w:noProof w:val="0"/>
          <w:sz w:val="36"/>
          <w:szCs w:val="36"/>
          <w:lang w:val="nl-NL"/>
        </w:rPr>
        <w:t>Tabellen uitgelegd</w:t>
      </w:r>
    </w:p>
    <w:p w:rsidR="5A0E9B80" w:rsidP="15926D7E" w:rsidRDefault="5A0E9B80" w14:paraId="3CC56208" w14:textId="6B0A43B0">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Users tabel</w:t>
      </w:r>
    </w:p>
    <w:p w:rsidR="5A0E9B80" w:rsidP="15926D7E" w:rsidRDefault="5A0E9B80" w14:paraId="2F3D8030" w14:textId="356F151F">
      <w:pPr>
        <w:spacing w:before="240" w:beforeAutospacing="off" w:after="240" w:afterAutospacing="off"/>
      </w:pPr>
      <w:r w:rsidRPr="15926D7E" w:rsidR="1D719661">
        <w:rPr>
          <w:rFonts w:ascii="Aptos" w:hAnsi="Aptos" w:eastAsia="Aptos" w:cs="Aptos"/>
          <w:noProof w:val="0"/>
          <w:sz w:val="24"/>
          <w:szCs w:val="24"/>
          <w:lang w:val="nl-NL"/>
        </w:rPr>
        <w:t xml:space="preserve">De </w:t>
      </w:r>
      <w:r w:rsidRPr="15926D7E" w:rsidR="1D719661">
        <w:rPr>
          <w:rFonts w:ascii="Aptos" w:hAnsi="Aptos" w:eastAsia="Aptos" w:cs="Aptos"/>
          <w:b w:val="1"/>
          <w:bCs w:val="1"/>
          <w:noProof w:val="0"/>
          <w:sz w:val="24"/>
          <w:szCs w:val="24"/>
          <w:lang w:val="nl-NL"/>
        </w:rPr>
        <w:t>users</w:t>
      </w:r>
      <w:r w:rsidRPr="15926D7E" w:rsidR="1D719661">
        <w:rPr>
          <w:rFonts w:ascii="Aptos" w:hAnsi="Aptos" w:eastAsia="Aptos" w:cs="Aptos"/>
          <w:noProof w:val="0"/>
          <w:sz w:val="24"/>
          <w:szCs w:val="24"/>
          <w:lang w:val="nl-NL"/>
        </w:rPr>
        <w:t xml:space="preserve"> tabel is één van de belangrijkste tabellen in het systeem. Hierin worden alle gebruikers opgeslagen.</w:t>
      </w:r>
    </w:p>
    <w:p w:rsidR="5A0E9B80" w:rsidP="15926D7E" w:rsidRDefault="5A0E9B80" w14:paraId="596E4361" w14:textId="625BBA19">
      <w:pPr>
        <w:spacing w:before="240" w:beforeAutospacing="off" w:after="240" w:afterAutospacing="off"/>
      </w:pPr>
      <w:r w:rsidRPr="15926D7E" w:rsidR="1D719661">
        <w:rPr>
          <w:rFonts w:ascii="Aptos" w:hAnsi="Aptos" w:eastAsia="Aptos" w:cs="Aptos"/>
          <w:noProof w:val="0"/>
          <w:sz w:val="24"/>
          <w:szCs w:val="24"/>
          <w:lang w:val="nl-NL"/>
        </w:rPr>
        <w:t>Voorbeelden van gegevens:</w:t>
      </w:r>
    </w:p>
    <w:p w:rsidR="5A0E9B80" w:rsidP="15926D7E" w:rsidRDefault="5A0E9B80" w14:paraId="08C7CE87" w14:textId="4CE1846C">
      <w:pPr>
        <w:pStyle w:val="ListParagraph"/>
        <w:numPr>
          <w:ilvl w:val="0"/>
          <w:numId w:val="2"/>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naam </w:t>
      </w:r>
    </w:p>
    <w:p w:rsidR="5A0E9B80" w:rsidP="15926D7E" w:rsidRDefault="5A0E9B80" w14:paraId="07617743" w14:textId="4543E03D">
      <w:pPr>
        <w:pStyle w:val="ListParagraph"/>
        <w:numPr>
          <w:ilvl w:val="0"/>
          <w:numId w:val="2"/>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e-mailadres </w:t>
      </w:r>
    </w:p>
    <w:p w:rsidR="5A0E9B80" w:rsidP="15926D7E" w:rsidRDefault="5A0E9B80" w14:paraId="72FD5B85" w14:textId="21C4A2A9">
      <w:pPr>
        <w:pStyle w:val="ListParagraph"/>
        <w:numPr>
          <w:ilvl w:val="0"/>
          <w:numId w:val="2"/>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wachtwoord </w:t>
      </w:r>
    </w:p>
    <w:p w:rsidR="5A0E9B80" w:rsidP="15926D7E" w:rsidRDefault="5A0E9B80" w14:paraId="6F129503" w14:textId="40AB0631">
      <w:pPr>
        <w:pStyle w:val="ListParagraph"/>
        <w:numPr>
          <w:ilvl w:val="0"/>
          <w:numId w:val="2"/>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rol </w:t>
      </w:r>
    </w:p>
    <w:p w:rsidR="5A0E9B80" w:rsidP="15926D7E" w:rsidRDefault="5A0E9B80" w14:paraId="1F3C283D" w14:textId="420168BD">
      <w:pPr>
        <w:spacing w:before="240" w:beforeAutospacing="off" w:after="240" w:afterAutospacing="off"/>
      </w:pPr>
      <w:r w:rsidRPr="15926D7E" w:rsidR="1D719661">
        <w:rPr>
          <w:rFonts w:ascii="Aptos" w:hAnsi="Aptos" w:eastAsia="Aptos" w:cs="Aptos"/>
          <w:noProof w:val="0"/>
          <w:sz w:val="24"/>
          <w:szCs w:val="24"/>
          <w:lang w:val="nl-NL"/>
        </w:rPr>
        <w:t>Elke gebruiker krijgt een uniek ID. Dit ID wordt gebruikt om relaties te maken met andere tabellen, zoals boekingen.</w:t>
      </w:r>
    </w:p>
    <w:p w:rsidR="5A0E9B80" w:rsidP="15926D7E" w:rsidRDefault="5A0E9B80" w14:paraId="5AE19A3D" w14:textId="1CDF68AF">
      <w:pPr>
        <w:spacing w:before="240" w:beforeAutospacing="off" w:after="240" w:afterAutospacing="off"/>
      </w:pPr>
      <w:r w:rsidRPr="15926D7E" w:rsidR="1D719661">
        <w:rPr>
          <w:rFonts w:ascii="Aptos" w:hAnsi="Aptos" w:eastAsia="Aptos" w:cs="Aptos"/>
          <w:noProof w:val="0"/>
          <w:sz w:val="24"/>
          <w:szCs w:val="24"/>
          <w:lang w:val="nl-NL"/>
        </w:rPr>
        <w:t>De user tabel is belangrijk omdat:</w:t>
      </w:r>
    </w:p>
    <w:p w:rsidR="5A0E9B80" w:rsidP="15926D7E" w:rsidRDefault="5A0E9B80" w14:paraId="120430E2" w14:textId="6F200878">
      <w:pPr>
        <w:pStyle w:val="ListParagraph"/>
        <w:numPr>
          <w:ilvl w:val="0"/>
          <w:numId w:val="3"/>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gebruikers kunnen inloggen </w:t>
      </w:r>
    </w:p>
    <w:p w:rsidR="5A0E9B80" w:rsidP="15926D7E" w:rsidRDefault="5A0E9B80" w14:paraId="7F749F1F" w14:textId="11B45E4C">
      <w:pPr>
        <w:pStyle w:val="ListParagraph"/>
        <w:numPr>
          <w:ilvl w:val="0"/>
          <w:numId w:val="3"/>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gebruikers boekingen maken </w:t>
      </w:r>
    </w:p>
    <w:p w:rsidR="5A0E9B80" w:rsidP="15926D7E" w:rsidRDefault="5A0E9B80" w14:paraId="2440654E" w14:textId="519E6E5B">
      <w:pPr>
        <w:pStyle w:val="ListParagraph"/>
        <w:numPr>
          <w:ilvl w:val="0"/>
          <w:numId w:val="3"/>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rechten en rollen beheerd worden </w:t>
      </w:r>
    </w:p>
    <w:p w:rsidR="5A0E9B80" w:rsidRDefault="5A0E9B80" w14:paraId="4AD1515A" w14:textId="786FB4FA"/>
    <w:p w:rsidR="5A0E9B80" w:rsidP="15926D7E" w:rsidRDefault="5A0E9B80" w14:paraId="7EA314C0" w14:textId="5EA69B9E">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Verblijven tabel</w:t>
      </w:r>
    </w:p>
    <w:p w:rsidR="5A0E9B80" w:rsidP="15926D7E" w:rsidRDefault="5A0E9B80" w14:paraId="20AC4CAA" w14:textId="06EC46A5">
      <w:pPr>
        <w:spacing w:before="240" w:beforeAutospacing="off" w:after="240" w:afterAutospacing="off"/>
      </w:pPr>
      <w:r w:rsidRPr="15926D7E" w:rsidR="1D719661">
        <w:rPr>
          <w:rFonts w:ascii="Aptos" w:hAnsi="Aptos" w:eastAsia="Aptos" w:cs="Aptos"/>
          <w:noProof w:val="0"/>
          <w:sz w:val="24"/>
          <w:szCs w:val="24"/>
          <w:lang w:val="nl-NL"/>
        </w:rPr>
        <w:t xml:space="preserve">De </w:t>
      </w:r>
      <w:r w:rsidRPr="15926D7E" w:rsidR="1D719661">
        <w:rPr>
          <w:rFonts w:ascii="Aptos" w:hAnsi="Aptos" w:eastAsia="Aptos" w:cs="Aptos"/>
          <w:b w:val="1"/>
          <w:bCs w:val="1"/>
          <w:noProof w:val="0"/>
          <w:sz w:val="24"/>
          <w:szCs w:val="24"/>
          <w:lang w:val="nl-NL"/>
        </w:rPr>
        <w:t>verblijven</w:t>
      </w:r>
      <w:r w:rsidRPr="15926D7E" w:rsidR="1D719661">
        <w:rPr>
          <w:rFonts w:ascii="Aptos" w:hAnsi="Aptos" w:eastAsia="Aptos" w:cs="Aptos"/>
          <w:noProof w:val="0"/>
          <w:sz w:val="24"/>
          <w:szCs w:val="24"/>
          <w:lang w:val="nl-NL"/>
        </w:rPr>
        <w:t xml:space="preserve"> tabel bevat alle accommodaties die geboekt kunnen worden.</w:t>
      </w:r>
    </w:p>
    <w:p w:rsidR="5A0E9B80" w:rsidP="15926D7E" w:rsidRDefault="5A0E9B80" w14:paraId="00F9EA6F" w14:textId="0B42ED5E">
      <w:pPr>
        <w:spacing w:before="240" w:beforeAutospacing="off" w:after="240" w:afterAutospacing="off"/>
      </w:pPr>
      <w:r w:rsidRPr="15926D7E" w:rsidR="1D719661">
        <w:rPr>
          <w:rFonts w:ascii="Aptos" w:hAnsi="Aptos" w:eastAsia="Aptos" w:cs="Aptos"/>
          <w:noProof w:val="0"/>
          <w:sz w:val="24"/>
          <w:szCs w:val="24"/>
          <w:lang w:val="nl-NL"/>
        </w:rPr>
        <w:t>Voorbeelden:</w:t>
      </w:r>
    </w:p>
    <w:p w:rsidR="5A0E9B80" w:rsidP="15926D7E" w:rsidRDefault="5A0E9B80" w14:paraId="603AA964" w14:textId="10764339">
      <w:pPr>
        <w:pStyle w:val="ListParagraph"/>
        <w:numPr>
          <w:ilvl w:val="0"/>
          <w:numId w:val="4"/>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titel van het verblijf </w:t>
      </w:r>
    </w:p>
    <w:p w:rsidR="5A0E9B80" w:rsidP="15926D7E" w:rsidRDefault="5A0E9B80" w14:paraId="76695F48" w14:textId="1399FF5E">
      <w:pPr>
        <w:pStyle w:val="ListParagraph"/>
        <w:numPr>
          <w:ilvl w:val="0"/>
          <w:numId w:val="4"/>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type verblijf </w:t>
      </w:r>
    </w:p>
    <w:p w:rsidR="5A0E9B80" w:rsidP="15926D7E" w:rsidRDefault="5A0E9B80" w14:paraId="64033E4C" w14:textId="25C292B5">
      <w:pPr>
        <w:pStyle w:val="ListParagraph"/>
        <w:numPr>
          <w:ilvl w:val="0"/>
          <w:numId w:val="4"/>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prijs per nacht </w:t>
      </w:r>
    </w:p>
    <w:p w:rsidR="5A0E9B80" w:rsidP="15926D7E" w:rsidRDefault="5A0E9B80" w14:paraId="177BB443" w14:textId="0A55FDC4">
      <w:pPr>
        <w:pStyle w:val="ListParagraph"/>
        <w:numPr>
          <w:ilvl w:val="0"/>
          <w:numId w:val="4"/>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maximaal aantal personen </w:t>
      </w:r>
    </w:p>
    <w:p w:rsidR="5A0E9B80" w:rsidP="15926D7E" w:rsidRDefault="5A0E9B80" w14:paraId="495C4B80" w14:textId="7E733CDC">
      <w:pPr>
        <w:pStyle w:val="ListParagraph"/>
        <w:numPr>
          <w:ilvl w:val="0"/>
          <w:numId w:val="4"/>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afbeelding </w:t>
      </w:r>
    </w:p>
    <w:p w:rsidR="5A0E9B80" w:rsidP="15926D7E" w:rsidRDefault="5A0E9B80" w14:paraId="5FCA27FC" w14:textId="7A3270BA">
      <w:pPr>
        <w:spacing w:before="240" w:beforeAutospacing="off" w:after="240" w:afterAutospacing="off"/>
      </w:pPr>
      <w:r w:rsidRPr="15926D7E" w:rsidR="1D719661">
        <w:rPr>
          <w:rFonts w:ascii="Aptos" w:hAnsi="Aptos" w:eastAsia="Aptos" w:cs="Aptos"/>
          <w:noProof w:val="0"/>
          <w:sz w:val="24"/>
          <w:szCs w:val="24"/>
          <w:lang w:val="nl-NL"/>
        </w:rPr>
        <w:t>Een verblijf kan meerdere kenmerken hebben en meerdere keren geboekt worden.</w:t>
      </w:r>
    </w:p>
    <w:p w:rsidR="5A0E9B80" w:rsidRDefault="5A0E9B80" w14:paraId="075996F0" w14:textId="19E9A4E8"/>
    <w:p w:rsidR="5A0E9B80" w:rsidP="15926D7E" w:rsidRDefault="5A0E9B80" w14:paraId="30D26F1A" w14:textId="565D609A">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Boekingen tabel</w:t>
      </w:r>
    </w:p>
    <w:p w:rsidR="5A0E9B80" w:rsidP="15926D7E" w:rsidRDefault="5A0E9B80" w14:paraId="0BB33D8F" w14:textId="34249024">
      <w:pPr>
        <w:spacing w:before="240" w:beforeAutospacing="off" w:after="240" w:afterAutospacing="off"/>
      </w:pPr>
      <w:r w:rsidRPr="15926D7E" w:rsidR="1D719661">
        <w:rPr>
          <w:rFonts w:ascii="Aptos" w:hAnsi="Aptos" w:eastAsia="Aptos" w:cs="Aptos"/>
          <w:noProof w:val="0"/>
          <w:sz w:val="24"/>
          <w:szCs w:val="24"/>
          <w:lang w:val="nl-NL"/>
        </w:rPr>
        <w:t xml:space="preserve">De </w:t>
      </w:r>
      <w:r w:rsidRPr="15926D7E" w:rsidR="1D719661">
        <w:rPr>
          <w:rFonts w:ascii="Aptos" w:hAnsi="Aptos" w:eastAsia="Aptos" w:cs="Aptos"/>
          <w:b w:val="1"/>
          <w:bCs w:val="1"/>
          <w:noProof w:val="0"/>
          <w:sz w:val="24"/>
          <w:szCs w:val="24"/>
          <w:lang w:val="nl-NL"/>
        </w:rPr>
        <w:t>boekingen</w:t>
      </w:r>
      <w:r w:rsidRPr="15926D7E" w:rsidR="1D719661">
        <w:rPr>
          <w:rFonts w:ascii="Aptos" w:hAnsi="Aptos" w:eastAsia="Aptos" w:cs="Aptos"/>
          <w:noProof w:val="0"/>
          <w:sz w:val="24"/>
          <w:szCs w:val="24"/>
          <w:lang w:val="nl-NL"/>
        </w:rPr>
        <w:t xml:space="preserve"> tabel verbindt gebruikers met verblijven.</w:t>
      </w:r>
    </w:p>
    <w:p w:rsidR="5A0E9B80" w:rsidP="15926D7E" w:rsidRDefault="5A0E9B80" w14:paraId="2DEB9660" w14:textId="42877C8B">
      <w:pPr>
        <w:spacing w:before="240" w:beforeAutospacing="off" w:after="240" w:afterAutospacing="off"/>
      </w:pPr>
      <w:r w:rsidRPr="15926D7E" w:rsidR="1D719661">
        <w:rPr>
          <w:rFonts w:ascii="Aptos" w:hAnsi="Aptos" w:eastAsia="Aptos" w:cs="Aptos"/>
          <w:noProof w:val="0"/>
          <w:sz w:val="24"/>
          <w:szCs w:val="24"/>
          <w:lang w:val="nl-NL"/>
        </w:rPr>
        <w:t>Hier wordt opgeslagen:</w:t>
      </w:r>
    </w:p>
    <w:p w:rsidR="5A0E9B80" w:rsidP="15926D7E" w:rsidRDefault="5A0E9B80" w14:paraId="071AE353" w14:textId="401FA691">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welke gebruiker geboekt heeft </w:t>
      </w:r>
    </w:p>
    <w:p w:rsidR="5A0E9B80" w:rsidP="15926D7E" w:rsidRDefault="5A0E9B80" w14:paraId="3D0B5692" w14:textId="31B0BFE4">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welk verblijf geboekt is </w:t>
      </w:r>
    </w:p>
    <w:p w:rsidR="5A0E9B80" w:rsidP="15926D7E" w:rsidRDefault="5A0E9B80" w14:paraId="2CA3DF02" w14:textId="51505363">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aankomst- en vertrekdatum </w:t>
      </w:r>
    </w:p>
    <w:p w:rsidR="5A0E9B80" w:rsidP="15926D7E" w:rsidRDefault="5A0E9B80" w14:paraId="649E0F55" w14:textId="2206FDF8">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aantal personen </w:t>
      </w:r>
    </w:p>
    <w:p w:rsidR="5A0E9B80" w:rsidP="15926D7E" w:rsidRDefault="5A0E9B80" w14:paraId="62719B45" w14:textId="2E44FC68">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totale prijs </w:t>
      </w:r>
    </w:p>
    <w:p w:rsidR="5A0E9B80" w:rsidP="15926D7E" w:rsidRDefault="5A0E9B80" w14:paraId="06ED8F1C" w14:textId="67D98A47">
      <w:pPr>
        <w:pStyle w:val="ListParagraph"/>
        <w:numPr>
          <w:ilvl w:val="0"/>
          <w:numId w:val="5"/>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status van de boeking </w:t>
      </w:r>
    </w:p>
    <w:p w:rsidR="5A0E9B80" w:rsidP="15926D7E" w:rsidRDefault="5A0E9B80" w14:paraId="78FE71E7" w14:textId="36C96EAE">
      <w:pPr>
        <w:spacing w:before="240" w:beforeAutospacing="off" w:after="240" w:afterAutospacing="off"/>
      </w:pPr>
      <w:r w:rsidRPr="15926D7E" w:rsidR="1D719661">
        <w:rPr>
          <w:rFonts w:ascii="Aptos" w:hAnsi="Aptos" w:eastAsia="Aptos" w:cs="Aptos"/>
          <w:noProof w:val="0"/>
          <w:sz w:val="24"/>
          <w:szCs w:val="24"/>
          <w:lang w:val="nl-NL"/>
        </w:rPr>
        <w:t>Deze tabel is belangrijk omdat hier alle reserveringen worden bijgehouden.</w:t>
      </w:r>
    </w:p>
    <w:p w:rsidR="5A0E9B80" w:rsidRDefault="5A0E9B80" w14:paraId="7158CA4D" w14:textId="5C8DB544"/>
    <w:p w:rsidR="5A0E9B80" w:rsidP="15926D7E" w:rsidRDefault="5A0E9B80" w14:paraId="43B58A3F" w14:textId="2794DCD5">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Kenmerken tabel</w:t>
      </w:r>
    </w:p>
    <w:p w:rsidR="5A0E9B80" w:rsidP="15926D7E" w:rsidRDefault="5A0E9B80" w14:paraId="369D8EDA" w14:textId="2192D408">
      <w:pPr>
        <w:spacing w:before="240" w:beforeAutospacing="off" w:after="240" w:afterAutospacing="off"/>
      </w:pPr>
      <w:r w:rsidRPr="15926D7E" w:rsidR="1D719661">
        <w:rPr>
          <w:rFonts w:ascii="Aptos" w:hAnsi="Aptos" w:eastAsia="Aptos" w:cs="Aptos"/>
          <w:noProof w:val="0"/>
          <w:sz w:val="24"/>
          <w:szCs w:val="24"/>
          <w:lang w:val="nl-NL"/>
        </w:rPr>
        <w:t xml:space="preserve">De </w:t>
      </w:r>
      <w:r w:rsidRPr="15926D7E" w:rsidR="1D719661">
        <w:rPr>
          <w:rFonts w:ascii="Aptos" w:hAnsi="Aptos" w:eastAsia="Aptos" w:cs="Aptos"/>
          <w:b w:val="1"/>
          <w:bCs w:val="1"/>
          <w:noProof w:val="0"/>
          <w:sz w:val="24"/>
          <w:szCs w:val="24"/>
          <w:lang w:val="nl-NL"/>
        </w:rPr>
        <w:t>kenmerken</w:t>
      </w:r>
      <w:r w:rsidRPr="15926D7E" w:rsidR="1D719661">
        <w:rPr>
          <w:rFonts w:ascii="Aptos" w:hAnsi="Aptos" w:eastAsia="Aptos" w:cs="Aptos"/>
          <w:noProof w:val="0"/>
          <w:sz w:val="24"/>
          <w:szCs w:val="24"/>
          <w:lang w:val="nl-NL"/>
        </w:rPr>
        <w:t xml:space="preserve"> tabel bevat extra eigenschappen van verblijven.</w:t>
      </w:r>
    </w:p>
    <w:p w:rsidR="5A0E9B80" w:rsidP="15926D7E" w:rsidRDefault="5A0E9B80" w14:paraId="424A5D03" w14:textId="2D849C1F">
      <w:pPr>
        <w:spacing w:before="240" w:beforeAutospacing="off" w:after="240" w:afterAutospacing="off"/>
      </w:pPr>
      <w:r w:rsidRPr="15926D7E" w:rsidR="1D719661">
        <w:rPr>
          <w:rFonts w:ascii="Aptos" w:hAnsi="Aptos" w:eastAsia="Aptos" w:cs="Aptos"/>
          <w:noProof w:val="0"/>
          <w:sz w:val="24"/>
          <w:szCs w:val="24"/>
          <w:lang w:val="nl-NL"/>
        </w:rPr>
        <w:t>Voorbeelden:</w:t>
      </w:r>
    </w:p>
    <w:p w:rsidR="5A0E9B80" w:rsidP="15926D7E" w:rsidRDefault="5A0E9B80" w14:paraId="23870EFD" w14:textId="332054C0">
      <w:pPr>
        <w:pStyle w:val="ListParagraph"/>
        <w:numPr>
          <w:ilvl w:val="0"/>
          <w:numId w:val="6"/>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wifi </w:t>
      </w:r>
    </w:p>
    <w:p w:rsidR="5A0E9B80" w:rsidP="15926D7E" w:rsidRDefault="5A0E9B80" w14:paraId="64D6493A" w14:textId="1C288DDA">
      <w:pPr>
        <w:pStyle w:val="ListParagraph"/>
        <w:numPr>
          <w:ilvl w:val="0"/>
          <w:numId w:val="6"/>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zwembad </w:t>
      </w:r>
    </w:p>
    <w:p w:rsidR="5A0E9B80" w:rsidP="15926D7E" w:rsidRDefault="5A0E9B80" w14:paraId="4982560C" w14:textId="3A872F21">
      <w:pPr>
        <w:pStyle w:val="ListParagraph"/>
        <w:numPr>
          <w:ilvl w:val="0"/>
          <w:numId w:val="6"/>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airconditioning </w:t>
      </w:r>
    </w:p>
    <w:p w:rsidR="5A0E9B80" w:rsidP="15926D7E" w:rsidRDefault="5A0E9B80" w14:paraId="6B87642E" w14:textId="5AD0BA66">
      <w:pPr>
        <w:spacing w:before="240" w:beforeAutospacing="off" w:after="240" w:afterAutospacing="off"/>
      </w:pPr>
      <w:r w:rsidRPr="15926D7E" w:rsidR="1D719661">
        <w:rPr>
          <w:rFonts w:ascii="Aptos" w:hAnsi="Aptos" w:eastAsia="Aptos" w:cs="Aptos"/>
          <w:noProof w:val="0"/>
          <w:sz w:val="24"/>
          <w:szCs w:val="24"/>
          <w:lang w:val="nl-NL"/>
        </w:rPr>
        <w:t>Dit voorkomt dubbele data en maakt het systeem overzichtelijker.</w:t>
      </w:r>
    </w:p>
    <w:p w:rsidR="5A0E9B80" w:rsidRDefault="5A0E9B80" w14:paraId="7D1EE0E9" w14:textId="59FC358C"/>
    <w:p w:rsidR="5A0E9B80" w:rsidP="15926D7E" w:rsidRDefault="5A0E9B80" w14:paraId="0DA1BE6B" w14:textId="20851E0A">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Verblijf_kenmerk tabel</w:t>
      </w:r>
    </w:p>
    <w:p w:rsidR="5A0E9B80" w:rsidP="15926D7E" w:rsidRDefault="5A0E9B80" w14:paraId="058C7A00" w14:textId="1FA9C881">
      <w:pPr>
        <w:spacing w:before="240" w:beforeAutospacing="off" w:after="240" w:afterAutospacing="off"/>
      </w:pPr>
      <w:r w:rsidRPr="15926D7E" w:rsidR="1D719661">
        <w:rPr>
          <w:rFonts w:ascii="Aptos" w:hAnsi="Aptos" w:eastAsia="Aptos" w:cs="Aptos"/>
          <w:noProof w:val="0"/>
          <w:sz w:val="24"/>
          <w:szCs w:val="24"/>
          <w:lang w:val="nl-NL"/>
        </w:rPr>
        <w:t>Dit is een koppeltabel tussen:</w:t>
      </w:r>
    </w:p>
    <w:p w:rsidR="5A0E9B80" w:rsidP="15926D7E" w:rsidRDefault="5A0E9B80" w14:paraId="11B5B6B6" w14:textId="1A741DC9">
      <w:pPr>
        <w:pStyle w:val="ListParagraph"/>
        <w:numPr>
          <w:ilvl w:val="0"/>
          <w:numId w:val="7"/>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verblijven </w:t>
      </w:r>
    </w:p>
    <w:p w:rsidR="5A0E9B80" w:rsidP="15926D7E" w:rsidRDefault="5A0E9B80" w14:paraId="6ED41E26" w14:textId="0EC0EC48">
      <w:pPr>
        <w:pStyle w:val="ListParagraph"/>
        <w:numPr>
          <w:ilvl w:val="0"/>
          <w:numId w:val="7"/>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kenmerken </w:t>
      </w:r>
    </w:p>
    <w:p w:rsidR="5A0E9B80" w:rsidP="15926D7E" w:rsidRDefault="5A0E9B80" w14:paraId="5225560A" w14:textId="2B810154">
      <w:pPr>
        <w:spacing w:before="240" w:beforeAutospacing="off" w:after="240" w:afterAutospacing="off"/>
      </w:pPr>
      <w:r w:rsidRPr="15926D7E" w:rsidR="1D719661">
        <w:rPr>
          <w:rFonts w:ascii="Aptos" w:hAnsi="Aptos" w:eastAsia="Aptos" w:cs="Aptos"/>
          <w:noProof w:val="0"/>
          <w:sz w:val="24"/>
          <w:szCs w:val="24"/>
          <w:lang w:val="nl-NL"/>
        </w:rPr>
        <w:t xml:space="preserve">Een verblijf kan meerdere kenmerken hebben en een kenmerk kan bij meerdere verblijven horen. Dit heet een </w:t>
      </w:r>
      <w:r w:rsidRPr="15926D7E" w:rsidR="1D719661">
        <w:rPr>
          <w:rFonts w:ascii="Aptos" w:hAnsi="Aptos" w:eastAsia="Aptos" w:cs="Aptos"/>
          <w:b w:val="1"/>
          <w:bCs w:val="1"/>
          <w:noProof w:val="0"/>
          <w:sz w:val="24"/>
          <w:szCs w:val="24"/>
          <w:lang w:val="nl-NL"/>
        </w:rPr>
        <w:t>many-to-many relatie</w:t>
      </w:r>
      <w:r w:rsidRPr="15926D7E" w:rsidR="1D719661">
        <w:rPr>
          <w:rFonts w:ascii="Aptos" w:hAnsi="Aptos" w:eastAsia="Aptos" w:cs="Aptos"/>
          <w:noProof w:val="0"/>
          <w:sz w:val="24"/>
          <w:szCs w:val="24"/>
          <w:lang w:val="nl-NL"/>
        </w:rPr>
        <w:t>.</w:t>
      </w:r>
    </w:p>
    <w:p w:rsidR="5A0E9B80" w:rsidRDefault="5A0E9B80" w14:paraId="50A74C1E" w14:textId="49668149"/>
    <w:p w:rsidR="5A0E9B80" w:rsidP="15926D7E" w:rsidRDefault="5A0E9B80" w14:paraId="7C866B40" w14:textId="4F761BE3">
      <w:pPr>
        <w:pStyle w:val="Heading2"/>
        <w:spacing w:before="299" w:beforeAutospacing="off" w:after="299" w:afterAutospacing="off"/>
      </w:pPr>
      <w:r w:rsidRPr="15926D7E" w:rsidR="1D719661">
        <w:rPr>
          <w:rFonts w:ascii="Aptos" w:hAnsi="Aptos" w:eastAsia="Aptos" w:cs="Aptos"/>
          <w:b w:val="1"/>
          <w:bCs w:val="1"/>
          <w:noProof w:val="0"/>
          <w:sz w:val="36"/>
          <w:szCs w:val="36"/>
          <w:lang w:val="nl-NL"/>
        </w:rPr>
        <w:t>Relaties tussen de tabellen</w:t>
      </w:r>
    </w:p>
    <w:p w:rsidR="5A0E9B80" w:rsidP="15926D7E" w:rsidRDefault="5A0E9B80" w14:paraId="71C7599C" w14:textId="585E21C7">
      <w:pPr>
        <w:spacing w:before="240" w:beforeAutospacing="off" w:after="240" w:afterAutospacing="off"/>
      </w:pPr>
      <w:r w:rsidRPr="15926D7E" w:rsidR="1D719661">
        <w:rPr>
          <w:rFonts w:ascii="Aptos" w:hAnsi="Aptos" w:eastAsia="Aptos" w:cs="Aptos"/>
          <w:noProof w:val="0"/>
          <w:sz w:val="24"/>
          <w:szCs w:val="24"/>
          <w:lang w:val="nl-NL"/>
        </w:rPr>
        <w:t>De tabellen zijn met elkaar verbonden via ID’s.</w:t>
      </w:r>
    </w:p>
    <w:p w:rsidR="5A0E9B80" w:rsidP="15926D7E" w:rsidRDefault="5A0E9B80" w14:paraId="0FC6D4E8" w14:textId="1D8FFCB4">
      <w:pPr>
        <w:pStyle w:val="Heading3"/>
        <w:spacing w:before="281" w:beforeAutospacing="off" w:after="281" w:afterAutospacing="off"/>
      </w:pPr>
      <w:r w:rsidRPr="15926D7E" w:rsidR="1D719661">
        <w:rPr>
          <w:rFonts w:ascii="Aptos" w:hAnsi="Aptos" w:eastAsia="Aptos" w:cs="Aptos"/>
          <w:b w:val="1"/>
          <w:bCs w:val="1"/>
          <w:noProof w:val="0"/>
          <w:sz w:val="28"/>
          <w:szCs w:val="28"/>
          <w:lang w:val="nl-NL"/>
        </w:rPr>
        <w:t>Relaties:</w:t>
      </w:r>
    </w:p>
    <w:p w:rsidR="5A0E9B80" w:rsidP="15926D7E" w:rsidRDefault="5A0E9B80" w14:paraId="66DC298A" w14:textId="54DF4E0C">
      <w:pPr>
        <w:pStyle w:val="ListParagraph"/>
        <w:numPr>
          <w:ilvl w:val="0"/>
          <w:numId w:val="8"/>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Eén gebruiker → meerdere boekingen </w:t>
      </w:r>
    </w:p>
    <w:p w:rsidR="5A0E9B80" w:rsidP="15926D7E" w:rsidRDefault="5A0E9B80" w14:paraId="1E2FB1EB" w14:textId="26FBEE0E">
      <w:pPr>
        <w:pStyle w:val="ListParagraph"/>
        <w:numPr>
          <w:ilvl w:val="0"/>
          <w:numId w:val="8"/>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Eén verblijf → meerdere boekingen </w:t>
      </w:r>
    </w:p>
    <w:p w:rsidR="5A0E9B80" w:rsidP="15926D7E" w:rsidRDefault="5A0E9B80" w14:paraId="26123892" w14:textId="73A5E0BB">
      <w:pPr>
        <w:pStyle w:val="ListParagraph"/>
        <w:numPr>
          <w:ilvl w:val="0"/>
          <w:numId w:val="8"/>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Eén verblijf → meerdere kenmerken </w:t>
      </w:r>
    </w:p>
    <w:p w:rsidR="5A0E9B80" w:rsidP="15926D7E" w:rsidRDefault="5A0E9B80" w14:paraId="39764B70" w14:textId="611FE3EF">
      <w:pPr>
        <w:pStyle w:val="ListParagraph"/>
        <w:numPr>
          <w:ilvl w:val="0"/>
          <w:numId w:val="8"/>
        </w:numPr>
        <w:spacing w:before="0" w:beforeAutospacing="off" w:after="0" w:afterAutospacing="off"/>
        <w:rPr>
          <w:rFonts w:ascii="Aptos" w:hAnsi="Aptos" w:eastAsia="Aptos" w:cs="Aptos"/>
          <w:noProof w:val="0"/>
          <w:sz w:val="24"/>
          <w:szCs w:val="24"/>
          <w:lang w:val="nl-NL"/>
        </w:rPr>
      </w:pPr>
      <w:r w:rsidRPr="15926D7E" w:rsidR="1D719661">
        <w:rPr>
          <w:rFonts w:ascii="Aptos" w:hAnsi="Aptos" w:eastAsia="Aptos" w:cs="Aptos"/>
          <w:noProof w:val="0"/>
          <w:sz w:val="24"/>
          <w:szCs w:val="24"/>
          <w:lang w:val="nl-NL"/>
        </w:rPr>
        <w:t xml:space="preserve">Eén kenmerk → meerdere verblijven </w:t>
      </w:r>
    </w:p>
    <w:p w:rsidR="5A0E9B80" w:rsidP="15926D7E" w:rsidRDefault="5A0E9B80" w14:paraId="17FF7C42" w14:textId="225A6A27">
      <w:pPr>
        <w:spacing w:before="240" w:beforeAutospacing="off" w:after="240" w:afterAutospacing="off"/>
      </w:pPr>
      <w:r w:rsidRPr="15926D7E" w:rsidR="1D719661">
        <w:rPr>
          <w:rFonts w:ascii="Aptos" w:hAnsi="Aptos" w:eastAsia="Aptos" w:cs="Aptos"/>
          <w:noProof w:val="0"/>
          <w:sz w:val="24"/>
          <w:szCs w:val="24"/>
          <w:lang w:val="nl-NL"/>
        </w:rPr>
        <w:t>Door deze relaties blijft de database georganiseerd en efficiënt.</w:t>
      </w:r>
    </w:p>
    <w:p w:rsidR="5A0E9B80" w:rsidRDefault="5A0E9B80" w14:paraId="30FB7113" w14:textId="5FBCFF65">
      <w:r>
        <w:br/>
      </w:r>
      <w:r>
        <w:br/>
      </w:r>
    </w:p>
    <w:sectPr w:rsidRPr="00C73352" w:rsidR="00C73352">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d1ac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46a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584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25e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09c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6ec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fe7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e5b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attachedTemplate r:id="rId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52"/>
    <w:rsid w:val="00427BB1"/>
    <w:rsid w:val="00445783"/>
    <w:rsid w:val="00895F9B"/>
    <w:rsid w:val="008D7FC5"/>
    <w:rsid w:val="00B126B4"/>
    <w:rsid w:val="00C73352"/>
    <w:rsid w:val="0A086F58"/>
    <w:rsid w:val="15926D7E"/>
    <w:rsid w:val="1D719661"/>
    <w:rsid w:val="217693B5"/>
    <w:rsid w:val="4795B6C6"/>
    <w:rsid w:val="4CEAB2D9"/>
    <w:rsid w:val="50FDF908"/>
    <w:rsid w:val="51422414"/>
    <w:rsid w:val="56B0E567"/>
    <w:rsid w:val="58F24982"/>
    <w:rsid w:val="5A0E9B80"/>
    <w:rsid w:val="61117677"/>
    <w:rsid w:val="6F37B83A"/>
    <w:rsid w:val="7AC7E2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E770"/>
  <w15:chartTrackingRefBased/>
  <w15:docId w15:val="{2D200754-9669-4C02-8C6D-14FDA8AE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95F9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F9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9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95F9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95F9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95F9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95F9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95F9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95F9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95F9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95F9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95F9B"/>
    <w:rPr>
      <w:rFonts w:eastAsiaTheme="majorEastAsia" w:cstheme="majorBidi"/>
      <w:color w:val="272727" w:themeColor="text1" w:themeTint="D8"/>
    </w:rPr>
  </w:style>
  <w:style w:type="paragraph" w:styleId="Title">
    <w:name w:val="Title"/>
    <w:basedOn w:val="Normal"/>
    <w:next w:val="Normal"/>
    <w:link w:val="TitleChar"/>
    <w:uiPriority w:val="10"/>
    <w:qFormat/>
    <w:rsid w:val="00895F9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95F9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95F9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9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9B"/>
    <w:pPr>
      <w:spacing w:before="160"/>
      <w:jc w:val="center"/>
    </w:pPr>
    <w:rPr>
      <w:i/>
      <w:iCs/>
      <w:color w:val="404040" w:themeColor="text1" w:themeTint="BF"/>
    </w:rPr>
  </w:style>
  <w:style w:type="character" w:styleId="QuoteChar" w:customStyle="1">
    <w:name w:val="Quote Char"/>
    <w:basedOn w:val="DefaultParagraphFont"/>
    <w:link w:val="Quote"/>
    <w:uiPriority w:val="29"/>
    <w:rsid w:val="00895F9B"/>
    <w:rPr>
      <w:i/>
      <w:iCs/>
      <w:color w:val="404040" w:themeColor="text1" w:themeTint="BF"/>
    </w:rPr>
  </w:style>
  <w:style w:type="paragraph" w:styleId="ListParagraph">
    <w:name w:val="List Paragraph"/>
    <w:basedOn w:val="Normal"/>
    <w:uiPriority w:val="34"/>
    <w:qFormat/>
    <w:rsid w:val="00895F9B"/>
    <w:pPr>
      <w:ind w:left="720"/>
      <w:contextualSpacing/>
    </w:pPr>
  </w:style>
  <w:style w:type="character" w:styleId="IntenseEmphasis">
    <w:name w:val="Intense Emphasis"/>
    <w:basedOn w:val="DefaultParagraphFont"/>
    <w:uiPriority w:val="21"/>
    <w:qFormat/>
    <w:rsid w:val="00895F9B"/>
    <w:rPr>
      <w:i/>
      <w:iCs/>
      <w:color w:val="0F4761" w:themeColor="accent1" w:themeShade="BF"/>
    </w:rPr>
  </w:style>
  <w:style w:type="paragraph" w:styleId="IntenseQuote">
    <w:name w:val="Intense Quote"/>
    <w:basedOn w:val="Normal"/>
    <w:next w:val="Normal"/>
    <w:link w:val="IntenseQuoteChar"/>
    <w:uiPriority w:val="30"/>
    <w:qFormat/>
    <w:rsid w:val="00895F9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95F9B"/>
    <w:rPr>
      <w:i/>
      <w:iCs/>
      <w:color w:val="0F4761" w:themeColor="accent1" w:themeShade="BF"/>
    </w:rPr>
  </w:style>
  <w:style w:type="character" w:styleId="IntenseReference">
    <w:name w:val="Intense Reference"/>
    <w:basedOn w:val="DefaultParagraphFont"/>
    <w:uiPriority w:val="32"/>
    <w:qFormat/>
    <w:rsid w:val="00895F9B"/>
    <w:rPr>
      <w:b/>
      <w:bCs/>
      <w:smallCaps/>
      <w:color w:val="0F4761" w:themeColor="accent1" w:themeShade="BF"/>
      <w:spacing w:val="5"/>
    </w:rPr>
  </w:style>
  <w:style w:type="paragraph" w:styleId="TOCHeading">
    <w:name w:val="TOC Heading"/>
    <w:basedOn w:val="Heading1"/>
    <w:next w:val="Normal"/>
    <w:uiPriority w:val="39"/>
    <w:unhideWhenUsed/>
    <w:qFormat/>
    <w:rsid w:val="00895F9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95F9B"/>
    <w:pPr>
      <w:spacing w:after="100"/>
    </w:pPr>
  </w:style>
  <w:style w:type="character" w:styleId="Hyperlink">
    <w:name w:val="Hyperlink"/>
    <w:basedOn w:val="DefaultParagraphFont"/>
    <w:uiPriority w:val="99"/>
    <w:unhideWhenUsed/>
    <w:rsid w:val="00895F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numbering" Target="numbering.xml" Id="R7378f05680e84382"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Documents\Custom%20Office%20Templates\TechnischOntwerp%20-%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F975E16B6E3684F9BF31569EF8C7969" ma:contentTypeVersion="11" ma:contentTypeDescription="Een nieuw document maken." ma:contentTypeScope="" ma:versionID="38a1e64a7b64e4a3ed496a99d4499303">
  <xsd:schema xmlns:xsd="http://www.w3.org/2001/XMLSchema" xmlns:xs="http://www.w3.org/2001/XMLSchema" xmlns:p="http://schemas.microsoft.com/office/2006/metadata/properties" xmlns:ns3="1ce7da09-c13a-48b9-a07f-f25da3707496" targetNamespace="http://schemas.microsoft.com/office/2006/metadata/properties" ma:root="true" ma:fieldsID="097c36d5c3af975fb56e6a8a0bdfbea7" ns3:_="">
    <xsd:import namespace="1ce7da09-c13a-48b9-a07f-f25da37074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7da09-c13a-48b9-a07f-f25da370749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ce7da09-c13a-48b9-a07f-f25da3707496" xsi:nil="true"/>
  </documentManagement>
</p:properties>
</file>

<file path=customXml/itemProps1.xml><?xml version="1.0" encoding="utf-8"?>
<ds:datastoreItem xmlns:ds="http://schemas.openxmlformats.org/officeDocument/2006/customXml" ds:itemID="{3ED8ECBB-D8BF-4141-A3BC-BD81184D01E6}">
  <ds:schemaRefs>
    <ds:schemaRef ds:uri="http://schemas.openxmlformats.org/officeDocument/2006/bibliography"/>
  </ds:schemaRefs>
</ds:datastoreItem>
</file>

<file path=customXml/itemProps2.xml><?xml version="1.0" encoding="utf-8"?>
<ds:datastoreItem xmlns:ds="http://schemas.openxmlformats.org/officeDocument/2006/customXml" ds:itemID="{7D7F0EF7-0999-495A-B6C2-B4BD28B50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e7da09-c13a-48b9-a07f-f25da3707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C7B5D6-7368-442B-A545-A692F2AFF45A}">
  <ds:schemaRefs>
    <ds:schemaRef ds:uri="http://schemas.microsoft.com/sharepoint/v3/contenttype/forms"/>
  </ds:schemaRefs>
</ds:datastoreItem>
</file>

<file path=customXml/itemProps4.xml><?xml version="1.0" encoding="utf-8"?>
<ds:datastoreItem xmlns:ds="http://schemas.openxmlformats.org/officeDocument/2006/customXml" ds:itemID="{E3E57817-1870-458A-9994-23D6FC4E7F30}">
  <ds:schemaRefs>
    <ds:schemaRef ds:uri="http://schemas.microsoft.com/office/2006/metadata/properties"/>
    <ds:schemaRef ds:uri="http://schemas.microsoft.com/office/infopath/2007/PartnerControls"/>
    <ds:schemaRef ds:uri="1ce7da09-c13a-48b9-a07f-f25da37074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TechnischOntwerp -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Justin Haringa</dc:creator>
  <keywords/>
  <dc:description/>
  <lastModifiedBy>Justin Haringa</lastModifiedBy>
  <revision>5</revision>
  <dcterms:created xsi:type="dcterms:W3CDTF">2026-05-26T08:43:00.0000000Z</dcterms:created>
  <dcterms:modified xsi:type="dcterms:W3CDTF">2026-05-28T07:26:50.2337211Z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0x0101000F975E16B6E3684F9BF31569EF8C7969</vt:lpwstr>
  </property>
</Properties>
</file>